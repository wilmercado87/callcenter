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484" w:rsidRDefault="00755D18" w:rsidP="000B4FC3">
      <w:pPr>
        <w:pStyle w:val="Puesto"/>
        <w:jc w:val="both"/>
      </w:pPr>
      <w:r>
        <w:t>Informe de la aplicación callcenter</w:t>
      </w:r>
    </w:p>
    <w:p w:rsidR="002111D1" w:rsidRDefault="002111D1" w:rsidP="000B4FC3">
      <w:pPr>
        <w:jc w:val="both"/>
      </w:pPr>
      <w:r>
        <w:t>El objetivo del documento es describir lo más preciso posible y de una manera detallada la forma en que se fue construida la aplicación y las herramientas que se utilizó.</w:t>
      </w:r>
    </w:p>
    <w:p w:rsidR="00855982" w:rsidRDefault="002111D1" w:rsidP="000B4FC3">
      <w:pPr>
        <w:pStyle w:val="Ttulo1"/>
        <w:jc w:val="both"/>
      </w:pPr>
      <w:r>
        <w:t>H</w:t>
      </w:r>
      <w:r w:rsidR="00755D18">
        <w:t>erramienta de desarrollo</w:t>
      </w:r>
    </w:p>
    <w:p w:rsidR="00755D18" w:rsidRDefault="00755D18" w:rsidP="000B4FC3">
      <w:pPr>
        <w:pStyle w:val="Prrafodelista"/>
        <w:numPr>
          <w:ilvl w:val="0"/>
          <w:numId w:val="31"/>
        </w:numPr>
        <w:jc w:val="both"/>
      </w:pPr>
      <w:r>
        <w:t>La aplicación fue construido por el IDE Netbeans versión 8.2, se creó utilizando arquetipos de Spring MVC con la herramienta Maven en la version 3.0.5.</w:t>
      </w:r>
    </w:p>
    <w:p w:rsidR="00755D18" w:rsidRDefault="00755D18" w:rsidP="000B4FC3">
      <w:pPr>
        <w:pStyle w:val="Prrafodelista"/>
        <w:numPr>
          <w:ilvl w:val="0"/>
          <w:numId w:val="31"/>
        </w:numPr>
        <w:jc w:val="both"/>
      </w:pPr>
      <w:r>
        <w:t xml:space="preserve">La aplicación está desplegada en Jboss EAP 7 versión empresarial. </w:t>
      </w:r>
    </w:p>
    <w:p w:rsidR="00755D18" w:rsidRDefault="00755D18" w:rsidP="000B4FC3">
      <w:pPr>
        <w:pStyle w:val="Prrafodelista"/>
        <w:numPr>
          <w:ilvl w:val="0"/>
          <w:numId w:val="31"/>
        </w:numPr>
        <w:jc w:val="both"/>
      </w:pPr>
      <w:r>
        <w:t xml:space="preserve">El compilado y empaquetado es un war </w:t>
      </w:r>
      <w:r w:rsidRPr="00755D18">
        <w:t>call-center-1.0-SNAPSHOT.war</w:t>
      </w:r>
      <w:r>
        <w:t xml:space="preserve"> en la version java JDK1.8</w:t>
      </w:r>
    </w:p>
    <w:p w:rsidR="00755D18" w:rsidRDefault="002111D1" w:rsidP="000B4FC3">
      <w:pPr>
        <w:pStyle w:val="Prrafodelista"/>
        <w:numPr>
          <w:ilvl w:val="0"/>
          <w:numId w:val="31"/>
        </w:numPr>
        <w:jc w:val="both"/>
      </w:pPr>
      <w:r>
        <w:t>El</w:t>
      </w:r>
      <w:r w:rsidR="00755D18">
        <w:t xml:space="preserve"> framework a utilizar fueron spring version 4</w:t>
      </w:r>
      <w:r>
        <w:t xml:space="preserve"> y apis Junit y Log4j.</w:t>
      </w:r>
    </w:p>
    <w:p w:rsidR="002111D1" w:rsidRDefault="002111D1" w:rsidP="000B4FC3">
      <w:pPr>
        <w:pStyle w:val="Prrafodelista"/>
        <w:numPr>
          <w:ilvl w:val="0"/>
          <w:numId w:val="31"/>
        </w:numPr>
        <w:jc w:val="both"/>
      </w:pPr>
      <w:r>
        <w:t>Para herramienta de versionamiento y repositorio git hub.</w:t>
      </w:r>
    </w:p>
    <w:p w:rsidR="002111D1" w:rsidRDefault="002111D1" w:rsidP="000B4FC3">
      <w:pPr>
        <w:pStyle w:val="Prrafodelista"/>
        <w:jc w:val="both"/>
      </w:pPr>
    </w:p>
    <w:p w:rsidR="002111D1" w:rsidRDefault="00EB7E32" w:rsidP="000B4FC3">
      <w:pPr>
        <w:pStyle w:val="Ttulo1"/>
        <w:jc w:val="both"/>
      </w:pPr>
      <w:r>
        <w:t>Funcionalidades</w:t>
      </w:r>
      <w:r w:rsidR="002111D1">
        <w:t xml:space="preserve"> de la aplicación</w:t>
      </w:r>
    </w:p>
    <w:p w:rsidR="00755D18" w:rsidRDefault="002111D1" w:rsidP="000B4FC3">
      <w:pPr>
        <w:pStyle w:val="Prrafodelista"/>
        <w:numPr>
          <w:ilvl w:val="0"/>
          <w:numId w:val="33"/>
        </w:numPr>
        <w:jc w:val="both"/>
      </w:pPr>
      <w:r>
        <w:t xml:space="preserve">Es un aplicación web implementando el framework spring web mvc, consta </w:t>
      </w:r>
      <w:r w:rsidR="00422F7F">
        <w:t>de una</w:t>
      </w:r>
      <w:r>
        <w:t xml:space="preserve"> vista de entrada “callcenter.jsp”</w:t>
      </w:r>
      <w:r w:rsidR="00422F7F">
        <w:t xml:space="preserve">  que contiene un formulario con los siguientes campos:</w:t>
      </w:r>
    </w:p>
    <w:p w:rsidR="00422F7F" w:rsidRDefault="00422F7F" w:rsidP="000B4FC3">
      <w:pPr>
        <w:pStyle w:val="Prrafodelista"/>
        <w:numPr>
          <w:ilvl w:val="1"/>
          <w:numId w:val="33"/>
        </w:numPr>
        <w:jc w:val="both"/>
      </w:pPr>
      <w:r>
        <w:t>Numero de llamada a atender en el callcenter</w:t>
      </w:r>
    </w:p>
    <w:p w:rsidR="00422F7F" w:rsidRDefault="00422F7F" w:rsidP="000B4FC3">
      <w:pPr>
        <w:pStyle w:val="Prrafodelista"/>
        <w:numPr>
          <w:ilvl w:val="1"/>
          <w:numId w:val="33"/>
        </w:numPr>
        <w:jc w:val="both"/>
      </w:pPr>
      <w:r>
        <w:t>Numero empleados Operadores</w:t>
      </w:r>
    </w:p>
    <w:p w:rsidR="00422F7F" w:rsidRDefault="00422F7F" w:rsidP="000B4FC3">
      <w:pPr>
        <w:pStyle w:val="Prrafodelista"/>
        <w:numPr>
          <w:ilvl w:val="1"/>
          <w:numId w:val="33"/>
        </w:numPr>
        <w:jc w:val="both"/>
      </w:pPr>
      <w:r>
        <w:t xml:space="preserve">Numero empleados </w:t>
      </w:r>
      <w:r>
        <w:t>Supervisores</w:t>
      </w:r>
    </w:p>
    <w:p w:rsidR="00422F7F" w:rsidRDefault="00422F7F" w:rsidP="000B4FC3">
      <w:pPr>
        <w:pStyle w:val="Prrafodelista"/>
        <w:numPr>
          <w:ilvl w:val="1"/>
          <w:numId w:val="33"/>
        </w:numPr>
        <w:jc w:val="both"/>
      </w:pPr>
      <w:r>
        <w:t xml:space="preserve">Numero empleados </w:t>
      </w:r>
      <w:r>
        <w:t>Directores</w:t>
      </w:r>
    </w:p>
    <w:p w:rsidR="00422F7F" w:rsidRDefault="00422F7F" w:rsidP="000B4FC3">
      <w:pPr>
        <w:pStyle w:val="Prrafodelista"/>
        <w:numPr>
          <w:ilvl w:val="0"/>
          <w:numId w:val="33"/>
        </w:numPr>
        <w:jc w:val="both"/>
      </w:pPr>
      <w:r>
        <w:t>Con la información anterior se construye el callcenter y se procesa la información mediante un frontController llamada “</w:t>
      </w:r>
      <w:r w:rsidRPr="00422F7F">
        <w:rPr>
          <w:b/>
        </w:rPr>
        <w:t>Dispatcher.java</w:t>
      </w:r>
      <w:r>
        <w:t>” quien será el encargado de atender la solicitud de peticiones y respuesta a la vista.</w:t>
      </w:r>
    </w:p>
    <w:p w:rsidR="00422F7F" w:rsidRDefault="00422F7F" w:rsidP="000B4FC3">
      <w:pPr>
        <w:pStyle w:val="Prrafodelista"/>
        <w:numPr>
          <w:ilvl w:val="0"/>
          <w:numId w:val="33"/>
        </w:numPr>
        <w:jc w:val="both"/>
      </w:pPr>
      <w:r>
        <w:t>El recurso que recibe la solicitud de la vista en el método “</w:t>
      </w:r>
      <w:r w:rsidRPr="00422F7F">
        <w:t>processDispatcher</w:t>
      </w:r>
      <w:r>
        <w:t>” que valida los datos requeridos del formulario.</w:t>
      </w:r>
    </w:p>
    <w:p w:rsidR="00422F7F" w:rsidRDefault="00422F7F" w:rsidP="000B4FC3">
      <w:pPr>
        <w:pStyle w:val="Prrafodelista"/>
        <w:numPr>
          <w:ilvl w:val="0"/>
          <w:numId w:val="33"/>
        </w:numPr>
        <w:jc w:val="both"/>
      </w:pPr>
      <w:r>
        <w:t>El método inicia con la construcción de una lista que define su dimensión acorde al número de empleados, cada empleado de la lista se especifica la disponibilidad y el tipo de empleado.</w:t>
      </w:r>
    </w:p>
    <w:p w:rsidR="00422F7F" w:rsidRDefault="00422F7F" w:rsidP="000B4FC3">
      <w:pPr>
        <w:pStyle w:val="Prrafodelista"/>
        <w:numPr>
          <w:ilvl w:val="0"/>
          <w:numId w:val="33"/>
        </w:numPr>
        <w:jc w:val="both"/>
      </w:pPr>
      <w:r>
        <w:t>Este método invoca un método llamado “</w:t>
      </w:r>
      <w:r w:rsidRPr="00422F7F">
        <w:rPr>
          <w:b/>
        </w:rPr>
        <w:t>dispatchCall</w:t>
      </w:r>
      <w:r>
        <w:t xml:space="preserve">” que contiene la lógica principal de la aplicación, </w:t>
      </w:r>
      <w:r w:rsidR="000B4FC3">
        <w:t xml:space="preserve">su función es atender </w:t>
      </w:r>
      <w:r w:rsidR="00C76BF8">
        <w:t>la</w:t>
      </w:r>
      <w:r w:rsidR="000B4FC3">
        <w:t xml:space="preserve"> lista de llamadas implementando u</w:t>
      </w:r>
      <w:r w:rsidR="00C76BF8">
        <w:t>n pool de 10 hilos concurrentes, ejemplo: si son 30 llamadas a procesar,  10 llamadas de estas se ejecutaran al mismo tiempo.</w:t>
      </w:r>
    </w:p>
    <w:p w:rsidR="000B4FC3" w:rsidRDefault="000B4FC3" w:rsidP="000B4FC3">
      <w:pPr>
        <w:pStyle w:val="Prrafodelista"/>
        <w:numPr>
          <w:ilvl w:val="0"/>
          <w:numId w:val="33"/>
        </w:numPr>
        <w:jc w:val="both"/>
      </w:pPr>
      <w:r>
        <w:t>Antes de lanzar la ejecución valida la disponibilidad de un empleado y lo asigna en un estado ocupado a la llamada para ser procesada.</w:t>
      </w:r>
    </w:p>
    <w:p w:rsidR="000B4FC3" w:rsidRDefault="000B4FC3" w:rsidP="000B4FC3">
      <w:pPr>
        <w:pStyle w:val="Prrafodelista"/>
        <w:numPr>
          <w:ilvl w:val="0"/>
          <w:numId w:val="33"/>
        </w:numPr>
        <w:jc w:val="both"/>
      </w:pPr>
      <w:r>
        <w:t>Cada llamada puede variar entre 5 a 10 segundos mediante un numero aleatorio, en este caso se simula la duración de la llamada con dormir en hilo de ejecución</w:t>
      </w:r>
      <w:r w:rsidR="00D4546D">
        <w:t xml:space="preserve"> en el lapso de tiempo asignado.</w:t>
      </w:r>
    </w:p>
    <w:p w:rsidR="00810ACB" w:rsidRDefault="00810ACB" w:rsidP="000B4FC3">
      <w:pPr>
        <w:pStyle w:val="Prrafodelista"/>
        <w:numPr>
          <w:ilvl w:val="0"/>
          <w:numId w:val="33"/>
        </w:numPr>
        <w:jc w:val="both"/>
      </w:pPr>
      <w:r>
        <w:t xml:space="preserve">Una vez terminada la llamada el empleado que </w:t>
      </w:r>
      <w:r w:rsidR="00C76BF8">
        <w:t xml:space="preserve">atendió </w:t>
      </w:r>
      <w:r>
        <w:t>vuelve a un estado disponible para atender posteriores llamadas.</w:t>
      </w:r>
    </w:p>
    <w:p w:rsidR="000B4FC3" w:rsidRDefault="000B4FC3" w:rsidP="000B4FC3">
      <w:pPr>
        <w:pStyle w:val="Prrafodelista"/>
        <w:numPr>
          <w:ilvl w:val="0"/>
          <w:numId w:val="33"/>
        </w:numPr>
        <w:jc w:val="both"/>
      </w:pPr>
      <w:r>
        <w:t xml:space="preserve">Cuando se procesa cada llamada en el caso que no encuentre ningún empleado disponible la llamada entra en espera de 5 segundos </w:t>
      </w:r>
      <w:r w:rsidR="00C76BF8">
        <w:t>durmiendo el hilo a ejecutar.</w:t>
      </w:r>
    </w:p>
    <w:p w:rsidR="00C76BF8" w:rsidRDefault="00C76BF8" w:rsidP="00C76BF8">
      <w:pPr>
        <w:pStyle w:val="Prrafodelista"/>
        <w:numPr>
          <w:ilvl w:val="0"/>
          <w:numId w:val="33"/>
        </w:numPr>
        <w:jc w:val="both"/>
      </w:pPr>
      <w:r>
        <w:t xml:space="preserve">Terminados los 5 segundos vuelve a consultar disponibilidad en caso que no encuentre se repite el paso anterior, se establece 4 intentos que son 20 segundos si persiste la no </w:t>
      </w:r>
      <w:r>
        <w:lastRenderedPageBreak/>
        <w:t>disponibilidad</w:t>
      </w:r>
      <w:r>
        <w:t>, se rompe todo el ciclo de ejecución informando que “l</w:t>
      </w:r>
      <w:r w:rsidRPr="00C76BF8">
        <w:t>a disponibilidad de empleados para atender las llamadas en nula</w:t>
      </w:r>
      <w:r>
        <w:t>”.</w:t>
      </w:r>
    </w:p>
    <w:p w:rsidR="00D4546D" w:rsidRDefault="00D4546D" w:rsidP="00C76BF8">
      <w:pPr>
        <w:pStyle w:val="Prrafodelista"/>
        <w:numPr>
          <w:ilvl w:val="0"/>
          <w:numId w:val="33"/>
        </w:numPr>
        <w:jc w:val="both"/>
      </w:pPr>
      <w:r>
        <w:t>Terminado la cola de llamadas se apaga el pool de hilos y se informa el tiempo total de procesamiento en segundos.</w:t>
      </w:r>
    </w:p>
    <w:p w:rsidR="00D4546D" w:rsidRDefault="00D4546D" w:rsidP="00C76BF8">
      <w:pPr>
        <w:pStyle w:val="Prrafodelista"/>
        <w:numPr>
          <w:ilvl w:val="0"/>
          <w:numId w:val="33"/>
        </w:numPr>
        <w:jc w:val="both"/>
      </w:pPr>
      <w:r>
        <w:t>Se realiza trazabilidad mediante logs en toda la ejecución de proceso para evidenciar la concurrencia en los hilos y tiempos de ejecución.</w:t>
      </w:r>
    </w:p>
    <w:p w:rsidR="00EB7E32" w:rsidRDefault="00EB7E32" w:rsidP="00EB7E32">
      <w:pPr>
        <w:pStyle w:val="Prrafodelista"/>
        <w:numPr>
          <w:ilvl w:val="0"/>
          <w:numId w:val="33"/>
        </w:numPr>
        <w:jc w:val="both"/>
      </w:pPr>
      <w:r>
        <w:t xml:space="preserve">Esta traza queda en log del servidor de aplicaciones </w:t>
      </w:r>
      <w:r w:rsidRPr="00EB7E32">
        <w:t>JBoss\jboss-eap-7.0\standalone\log</w:t>
      </w:r>
      <w:r>
        <w:t>\</w:t>
      </w:r>
      <w:r w:rsidRPr="00EB7E32">
        <w:t xml:space="preserve"> server.log</w:t>
      </w:r>
      <w:r w:rsidR="00632DBC">
        <w:t>.</w:t>
      </w:r>
    </w:p>
    <w:p w:rsidR="00632DBC" w:rsidRDefault="00632DBC" w:rsidP="00632DBC">
      <w:pPr>
        <w:pStyle w:val="Prrafodelista"/>
        <w:numPr>
          <w:ilvl w:val="0"/>
          <w:numId w:val="33"/>
        </w:numPr>
        <w:jc w:val="both"/>
      </w:pPr>
      <w:r>
        <w:t xml:space="preserve">La aplicación se implementó Junit para pruebas unitarias, en el Test Packages contiene un clase </w:t>
      </w:r>
      <w:r w:rsidRPr="00632DBC">
        <w:t>DispatcherTest</w:t>
      </w:r>
      <w:r>
        <w:t>.java que valida un caso de prueba “</w:t>
      </w:r>
      <w:r w:rsidRPr="00632DBC">
        <w:rPr>
          <w:b/>
        </w:rPr>
        <w:t>testDispatchCall</w:t>
      </w:r>
      <w:r>
        <w:t>”</w:t>
      </w:r>
    </w:p>
    <w:p w:rsidR="00A90C0D" w:rsidRDefault="00A90C0D" w:rsidP="00632DBC">
      <w:pPr>
        <w:pStyle w:val="Prrafodelista"/>
        <w:numPr>
          <w:ilvl w:val="0"/>
          <w:numId w:val="33"/>
        </w:numPr>
        <w:jc w:val="both"/>
      </w:pPr>
      <w:r>
        <w:t>Se considera que los puntos extras del ejercicio se han cubrido en el detalle con los puntos explicados anteriormente.</w:t>
      </w:r>
    </w:p>
    <w:p w:rsidR="002111D1" w:rsidRDefault="002111D1" w:rsidP="000B4FC3">
      <w:pPr>
        <w:pStyle w:val="Ttulo1"/>
        <w:jc w:val="both"/>
      </w:pPr>
      <w:r>
        <w:t>Instalación y despliegue de la aplicación</w:t>
      </w:r>
    </w:p>
    <w:p w:rsidR="00A55A3F" w:rsidRDefault="00A55A3F" w:rsidP="00A55A3F">
      <w:pPr>
        <w:pStyle w:val="Prrafodelista"/>
        <w:numPr>
          <w:ilvl w:val="0"/>
          <w:numId w:val="34"/>
        </w:numPr>
      </w:pPr>
      <w:r>
        <w:t xml:space="preserve">Aplicación se encuentra en repositorio publico github en la siguiente ruta </w:t>
      </w:r>
      <w:hyperlink r:id="rId10" w:history="1">
        <w:r w:rsidRPr="00632DBC">
          <w:rPr>
            <w:rStyle w:val="Hipervnculo"/>
            <w:b/>
          </w:rPr>
          <w:t>https://github.com/wilmercado87/callcenter</w:t>
        </w:r>
      </w:hyperlink>
    </w:p>
    <w:p w:rsidR="00A55A3F" w:rsidRDefault="00A55A3F" w:rsidP="00A55A3F">
      <w:pPr>
        <w:pStyle w:val="Prrafodelista"/>
        <w:numPr>
          <w:ilvl w:val="0"/>
          <w:numId w:val="34"/>
        </w:numPr>
      </w:pPr>
      <w:r>
        <w:t xml:space="preserve">Se descarga </w:t>
      </w:r>
      <w:r w:rsidRPr="00A55A3F">
        <w:t>callcenter-master.zip</w:t>
      </w:r>
      <w:r>
        <w:t xml:space="preserve">, descomprime </w:t>
      </w:r>
      <w:r w:rsidRPr="00A55A3F">
        <w:t xml:space="preserve">callcenter-master </w:t>
      </w:r>
      <w:r>
        <w:t>y se abre en Netbeans 8.2</w:t>
      </w:r>
    </w:p>
    <w:p w:rsidR="00A55A3F" w:rsidRDefault="00A55A3F" w:rsidP="00A55A3F">
      <w:pPr>
        <w:pStyle w:val="Prrafodelista"/>
        <w:numPr>
          <w:ilvl w:val="0"/>
          <w:numId w:val="34"/>
        </w:numPr>
      </w:pPr>
      <w:r>
        <w:t xml:space="preserve"> El IDE debe tener configurado maven 3.0.5</w:t>
      </w:r>
      <w:r w:rsidR="00632DBC">
        <w:t xml:space="preserve">, </w:t>
      </w:r>
      <w:r>
        <w:t>WildFly Application Server (Jboss EAP 7)</w:t>
      </w:r>
      <w:r w:rsidR="00632DBC">
        <w:t xml:space="preserve"> y JDK 1.8</w:t>
      </w:r>
    </w:p>
    <w:p w:rsidR="00632DBC" w:rsidRPr="00632DBC" w:rsidRDefault="00632DBC" w:rsidP="00632DBC">
      <w:pPr>
        <w:pStyle w:val="Prrafodelista"/>
        <w:numPr>
          <w:ilvl w:val="0"/>
          <w:numId w:val="34"/>
        </w:numPr>
      </w:pPr>
      <w:r>
        <w:t xml:space="preserve">Una vez se tiene la aplicación en el IDE call-center se procede a compilar y generar el artefacto en la ruta </w:t>
      </w:r>
      <w:r w:rsidRPr="00632DBC">
        <w:rPr>
          <w:b/>
        </w:rPr>
        <w:t xml:space="preserve">call-center\target\ </w:t>
      </w:r>
      <w:r w:rsidRPr="00632DBC">
        <w:rPr>
          <w:b/>
        </w:rPr>
        <w:t>call-center-1.0-SNAPSHOT.war</w:t>
      </w:r>
    </w:p>
    <w:p w:rsidR="00632DBC" w:rsidRPr="00632DBC" w:rsidRDefault="00632DBC" w:rsidP="00632DBC">
      <w:pPr>
        <w:pStyle w:val="Prrafodelista"/>
        <w:numPr>
          <w:ilvl w:val="0"/>
          <w:numId w:val="34"/>
        </w:numPr>
        <w:rPr>
          <w:b/>
        </w:rPr>
      </w:pPr>
      <w:r>
        <w:t xml:space="preserve">El war debe ser desplegado en el servidor web Jboss EAP7 en la ruta </w:t>
      </w:r>
      <w:r w:rsidRPr="00632DBC">
        <w:rPr>
          <w:b/>
        </w:rPr>
        <w:t>\JBoss\jboss-eap-7.0\standalone\deployments\ call-center-1.0-SNAPSHOT.war.deployed</w:t>
      </w:r>
      <w:r>
        <w:rPr>
          <w:b/>
        </w:rPr>
        <w:t xml:space="preserve"> </w:t>
      </w:r>
      <w:r>
        <w:t>e iniciar el servidor.</w:t>
      </w:r>
    </w:p>
    <w:p w:rsidR="00632DBC" w:rsidRPr="00632DBC" w:rsidRDefault="00632DBC" w:rsidP="00632DBC">
      <w:pPr>
        <w:pStyle w:val="Prrafodelista"/>
        <w:numPr>
          <w:ilvl w:val="0"/>
          <w:numId w:val="34"/>
        </w:numPr>
        <w:rPr>
          <w:b/>
        </w:rPr>
      </w:pPr>
      <w:r>
        <w:t xml:space="preserve">Ejecutar la url </w:t>
      </w:r>
      <w:r w:rsidRPr="00632DBC">
        <w:rPr>
          <w:b/>
        </w:rPr>
        <w:t>localhost:8080/call-center/viewCallcenter</w:t>
      </w:r>
      <w:r>
        <w:t xml:space="preserve"> </w:t>
      </w:r>
    </w:p>
    <w:p w:rsidR="00A90C0D" w:rsidRDefault="00A90C0D" w:rsidP="00A90C0D">
      <w:pPr>
        <w:pStyle w:val="Ttulo1"/>
        <w:jc w:val="both"/>
      </w:pPr>
      <w:r>
        <w:t>Modelado y Diseño de la aplicación</w:t>
      </w:r>
    </w:p>
    <w:p w:rsidR="00A90C0D" w:rsidRPr="00A90C0D" w:rsidRDefault="00A90C0D" w:rsidP="00A90C0D">
      <w:pPr>
        <w:pStyle w:val="Prrafodelista"/>
        <w:numPr>
          <w:ilvl w:val="0"/>
          <w:numId w:val="35"/>
        </w:numPr>
      </w:pPr>
      <w:r>
        <w:t>Librería de dependencia de la aplicación</w:t>
      </w:r>
    </w:p>
    <w:p w:rsidR="00755D18" w:rsidRDefault="00755D18" w:rsidP="000B4FC3">
      <w:pPr>
        <w:pStyle w:val="Prrafodelista"/>
        <w:jc w:val="both"/>
      </w:pPr>
    </w:p>
    <w:p w:rsidR="00A90C0D" w:rsidRDefault="00A90C0D" w:rsidP="000B4FC3">
      <w:pPr>
        <w:pStyle w:val="Prrafodelista"/>
        <w:jc w:val="both"/>
      </w:pPr>
      <w:r>
        <w:rPr>
          <w:noProof/>
          <w:lang w:val="es-CO" w:eastAsia="es-CO"/>
        </w:rPr>
        <w:drawing>
          <wp:inline distT="0" distB="0" distL="0" distR="0">
            <wp:extent cx="2692471" cy="28098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18" cy="28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0D" w:rsidRDefault="00A90C0D" w:rsidP="00A90C0D">
      <w:pPr>
        <w:pStyle w:val="Prrafodelista"/>
        <w:numPr>
          <w:ilvl w:val="0"/>
          <w:numId w:val="35"/>
        </w:numPr>
        <w:jc w:val="both"/>
      </w:pPr>
      <w:r>
        <w:lastRenderedPageBreak/>
        <w:t>Componente front callcenter.jsp y archivos de configuración</w:t>
      </w:r>
    </w:p>
    <w:p w:rsidR="00A90C0D" w:rsidRDefault="00A90C0D" w:rsidP="00A90C0D">
      <w:pPr>
        <w:pStyle w:val="Prrafodelista"/>
        <w:jc w:val="both"/>
      </w:pPr>
    </w:p>
    <w:p w:rsidR="00A90C0D" w:rsidRDefault="00A90C0D" w:rsidP="00A90C0D">
      <w:pPr>
        <w:pStyle w:val="Prrafodelista"/>
        <w:jc w:val="both"/>
      </w:pPr>
      <w:r>
        <w:rPr>
          <w:noProof/>
          <w:lang w:val="es-CO" w:eastAsia="es-CO"/>
        </w:rPr>
        <w:drawing>
          <wp:inline distT="0" distB="0" distL="0" distR="0">
            <wp:extent cx="3566160" cy="15544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90C0D" w:rsidRDefault="00A90C0D" w:rsidP="00A90C0D">
      <w:pPr>
        <w:pStyle w:val="Prrafodelista"/>
        <w:jc w:val="both"/>
      </w:pPr>
    </w:p>
    <w:p w:rsidR="00A90C0D" w:rsidRDefault="00A90C0D" w:rsidP="00A90C0D">
      <w:pPr>
        <w:pStyle w:val="Prrafodelista"/>
        <w:numPr>
          <w:ilvl w:val="0"/>
          <w:numId w:val="35"/>
        </w:numPr>
        <w:jc w:val="both"/>
      </w:pPr>
      <w:r>
        <w:t xml:space="preserve">Componentes backEnd </w:t>
      </w:r>
    </w:p>
    <w:p w:rsidR="0013196B" w:rsidRDefault="00A90C0D" w:rsidP="00A90C0D">
      <w:pPr>
        <w:pStyle w:val="Prrafodelista"/>
        <w:numPr>
          <w:ilvl w:val="1"/>
          <w:numId w:val="35"/>
        </w:numPr>
        <w:jc w:val="both"/>
      </w:pPr>
      <w:r>
        <w:t xml:space="preserve">Controller </w:t>
      </w:r>
    </w:p>
    <w:p w:rsidR="00A90C0D" w:rsidRDefault="00A90C0D" w:rsidP="0013196B">
      <w:pPr>
        <w:pStyle w:val="Prrafodelista"/>
        <w:numPr>
          <w:ilvl w:val="2"/>
          <w:numId w:val="35"/>
        </w:numPr>
        <w:jc w:val="both"/>
      </w:pPr>
      <w:r>
        <w:t>Dispatcher</w:t>
      </w:r>
    </w:p>
    <w:p w:rsidR="00A90C0D" w:rsidRDefault="0013196B" w:rsidP="00A90C0D">
      <w:pPr>
        <w:pStyle w:val="Prrafodelista"/>
        <w:numPr>
          <w:ilvl w:val="1"/>
          <w:numId w:val="35"/>
        </w:numPr>
        <w:jc w:val="both"/>
      </w:pPr>
      <w:r>
        <w:t>Models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Call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CallCenter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Employee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EmployeeType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Estado</w:t>
      </w:r>
    </w:p>
    <w:p w:rsidR="0013196B" w:rsidRDefault="0013196B" w:rsidP="0013196B">
      <w:pPr>
        <w:pStyle w:val="Prrafodelista"/>
        <w:numPr>
          <w:ilvl w:val="1"/>
          <w:numId w:val="35"/>
        </w:numPr>
        <w:jc w:val="both"/>
      </w:pPr>
      <w:r>
        <w:t>Threads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ProcessCallRunable</w:t>
      </w:r>
    </w:p>
    <w:p w:rsidR="0013196B" w:rsidRDefault="0013196B" w:rsidP="0013196B">
      <w:pPr>
        <w:pStyle w:val="Prrafodelista"/>
        <w:numPr>
          <w:ilvl w:val="1"/>
          <w:numId w:val="35"/>
        </w:numPr>
        <w:jc w:val="both"/>
      </w:pPr>
      <w:r>
        <w:t>Utilities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Utils</w:t>
      </w:r>
    </w:p>
    <w:p w:rsidR="0013196B" w:rsidRDefault="0013196B" w:rsidP="0013196B">
      <w:pPr>
        <w:pStyle w:val="Prrafodelista"/>
        <w:numPr>
          <w:ilvl w:val="1"/>
          <w:numId w:val="35"/>
        </w:numPr>
        <w:jc w:val="both"/>
      </w:pPr>
      <w:r>
        <w:t>Validators</w:t>
      </w:r>
    </w:p>
    <w:p w:rsidR="0013196B" w:rsidRDefault="0013196B" w:rsidP="0013196B">
      <w:pPr>
        <w:pStyle w:val="Prrafodelista"/>
        <w:numPr>
          <w:ilvl w:val="2"/>
          <w:numId w:val="35"/>
        </w:numPr>
        <w:jc w:val="both"/>
      </w:pPr>
      <w:r>
        <w:t>CallCenterValidator</w:t>
      </w:r>
    </w:p>
    <w:p w:rsidR="00525A3F" w:rsidRDefault="00525A3F" w:rsidP="00525A3F">
      <w:pPr>
        <w:pStyle w:val="Prrafodelista"/>
        <w:numPr>
          <w:ilvl w:val="1"/>
          <w:numId w:val="35"/>
        </w:numPr>
        <w:jc w:val="both"/>
      </w:pPr>
      <w:r>
        <w:t>Test Packages</w:t>
      </w:r>
    </w:p>
    <w:p w:rsidR="00525A3F" w:rsidRDefault="00525A3F" w:rsidP="00525A3F">
      <w:pPr>
        <w:pStyle w:val="Prrafodelista"/>
        <w:numPr>
          <w:ilvl w:val="2"/>
          <w:numId w:val="35"/>
        </w:numPr>
        <w:jc w:val="both"/>
      </w:pPr>
      <w:r>
        <w:t>DispatcherTest</w:t>
      </w:r>
    </w:p>
    <w:p w:rsidR="00525A3F" w:rsidRDefault="00525A3F" w:rsidP="00525A3F">
      <w:pPr>
        <w:pStyle w:val="Prrafodelista"/>
        <w:ind w:left="2160"/>
        <w:jc w:val="both"/>
      </w:pPr>
    </w:p>
    <w:p w:rsidR="00525A3F" w:rsidRDefault="00525A3F" w:rsidP="00525A3F">
      <w:pPr>
        <w:pStyle w:val="Prrafodelista"/>
        <w:ind w:left="360"/>
        <w:jc w:val="both"/>
      </w:pPr>
      <w:r>
        <w:rPr>
          <w:noProof/>
          <w:lang w:val="es-CO" w:eastAsia="es-CO"/>
        </w:rPr>
        <w:drawing>
          <wp:inline distT="0" distB="0" distL="0" distR="0">
            <wp:extent cx="3291840" cy="310896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A3F" w:rsidRDefault="00525A3F" w:rsidP="00525A3F">
      <w:pPr>
        <w:pStyle w:val="Prrafodelista"/>
        <w:jc w:val="both"/>
      </w:pPr>
    </w:p>
    <w:p w:rsidR="00525A3F" w:rsidRDefault="00525A3F" w:rsidP="00525A3F">
      <w:pPr>
        <w:pStyle w:val="Prrafodelista"/>
        <w:numPr>
          <w:ilvl w:val="0"/>
          <w:numId w:val="35"/>
        </w:numPr>
        <w:jc w:val="both"/>
      </w:pPr>
      <w:r>
        <w:lastRenderedPageBreak/>
        <w:t>Otros recursos de la aplicación</w:t>
      </w:r>
    </w:p>
    <w:p w:rsidR="00525A3F" w:rsidRDefault="00525A3F" w:rsidP="00525A3F">
      <w:pPr>
        <w:pStyle w:val="Prrafodelista"/>
        <w:numPr>
          <w:ilvl w:val="1"/>
          <w:numId w:val="35"/>
        </w:numPr>
        <w:jc w:val="both"/>
      </w:pPr>
      <w:r>
        <w:t>Resources</w:t>
      </w:r>
    </w:p>
    <w:p w:rsidR="00525A3F" w:rsidRDefault="00525A3F" w:rsidP="00525A3F">
      <w:pPr>
        <w:pStyle w:val="Prrafodelista"/>
        <w:numPr>
          <w:ilvl w:val="2"/>
          <w:numId w:val="35"/>
        </w:numPr>
        <w:jc w:val="both"/>
      </w:pPr>
      <w:r>
        <w:t>Messages.properties</w:t>
      </w:r>
    </w:p>
    <w:p w:rsidR="00525A3F" w:rsidRDefault="00525A3F" w:rsidP="00525A3F">
      <w:pPr>
        <w:pStyle w:val="Prrafodelista"/>
        <w:numPr>
          <w:ilvl w:val="2"/>
          <w:numId w:val="35"/>
        </w:numPr>
        <w:jc w:val="both"/>
      </w:pPr>
      <w:r>
        <w:t>Styless.css</w:t>
      </w:r>
    </w:p>
    <w:p w:rsidR="00525A3F" w:rsidRDefault="00525A3F" w:rsidP="00525A3F">
      <w:pPr>
        <w:pStyle w:val="Prrafodelista"/>
        <w:ind w:left="2160"/>
        <w:jc w:val="both"/>
      </w:pPr>
    </w:p>
    <w:p w:rsidR="00525A3F" w:rsidRDefault="00525A3F" w:rsidP="00525A3F">
      <w:pPr>
        <w:pStyle w:val="Prrafodelista"/>
        <w:jc w:val="both"/>
      </w:pPr>
      <w:r>
        <w:rPr>
          <w:noProof/>
          <w:lang w:val="es-CO" w:eastAsia="es-CO"/>
        </w:rPr>
        <w:drawing>
          <wp:inline distT="0" distB="0" distL="0" distR="0">
            <wp:extent cx="3333750" cy="904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261" w:rsidRDefault="00091261" w:rsidP="00525A3F">
      <w:pPr>
        <w:pStyle w:val="Prrafodelista"/>
        <w:jc w:val="both"/>
      </w:pPr>
    </w:p>
    <w:p w:rsidR="00091261" w:rsidRDefault="00091261" w:rsidP="00091261">
      <w:pPr>
        <w:pStyle w:val="Ttulo1"/>
        <w:jc w:val="both"/>
      </w:pPr>
      <w:r>
        <w:t>Evidencia de la aplicación</w:t>
      </w:r>
    </w:p>
    <w:p w:rsidR="00453D2C" w:rsidRDefault="00453D2C" w:rsidP="00453D2C">
      <w:pPr>
        <w:pStyle w:val="Prrafodelista"/>
        <w:numPr>
          <w:ilvl w:val="0"/>
          <w:numId w:val="35"/>
        </w:numPr>
      </w:pPr>
      <w:r>
        <w:t xml:space="preserve">Se recomienda </w:t>
      </w:r>
      <w:r w:rsidR="009652D3">
        <w:t xml:space="preserve">no colocar números exageradamente grandes puesto que la aplicación trabaja con hilos y bucles, dependiendo estas entradas será el tiempo y procesamiento </w:t>
      </w:r>
      <w:r w:rsidR="004D65C2">
        <w:t xml:space="preserve">de </w:t>
      </w:r>
      <w:r w:rsidR="009652D3">
        <w:t>estas.</w:t>
      </w:r>
    </w:p>
    <w:p w:rsidR="00E968B7" w:rsidRPr="00453D2C" w:rsidRDefault="00E968B7" w:rsidP="00E968B7">
      <w:pPr>
        <w:pStyle w:val="Prrafodelista"/>
      </w:pPr>
    </w:p>
    <w:p w:rsidR="00091261" w:rsidRDefault="00091261" w:rsidP="00C51569">
      <w:pPr>
        <w:pStyle w:val="Prrafodelista"/>
        <w:ind w:left="708"/>
        <w:jc w:val="center"/>
      </w:pPr>
      <w:r>
        <w:rPr>
          <w:noProof/>
          <w:lang w:val="es-CO" w:eastAsia="es-CO"/>
        </w:rPr>
        <w:drawing>
          <wp:inline distT="0" distB="0" distL="0" distR="0" wp14:anchorId="55526B62" wp14:editId="3A5A6F06">
            <wp:extent cx="4954772" cy="2667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550" cy="26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61" w:rsidRDefault="00091261" w:rsidP="00091261">
      <w:pPr>
        <w:pStyle w:val="Prrafodelista"/>
        <w:ind w:left="708"/>
      </w:pPr>
    </w:p>
    <w:p w:rsidR="00091261" w:rsidRDefault="00091261" w:rsidP="00C51569">
      <w:pPr>
        <w:pStyle w:val="Prrafodelista"/>
        <w:ind w:left="708"/>
      </w:pPr>
      <w:r>
        <w:rPr>
          <w:noProof/>
          <w:lang w:val="es-CO" w:eastAsia="es-CO"/>
        </w:rPr>
        <w:lastRenderedPageBreak/>
        <w:drawing>
          <wp:inline distT="0" distB="0" distL="0" distR="0" wp14:anchorId="0C97AB38" wp14:editId="0E8546FF">
            <wp:extent cx="4965405" cy="3008503"/>
            <wp:effectExtent l="0" t="0" r="698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930" cy="30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61" w:rsidRDefault="00091261" w:rsidP="00091261">
      <w:pPr>
        <w:pStyle w:val="Prrafodelista"/>
        <w:ind w:left="0"/>
        <w:jc w:val="center"/>
      </w:pPr>
    </w:p>
    <w:p w:rsidR="00091261" w:rsidRDefault="00091261" w:rsidP="00091261">
      <w:pPr>
        <w:pStyle w:val="Prrafodelista"/>
        <w:ind w:left="0"/>
        <w:jc w:val="center"/>
      </w:pPr>
      <w:bookmarkStart w:id="0" w:name="_GoBack"/>
      <w:r>
        <w:rPr>
          <w:noProof/>
          <w:lang w:val="es-CO" w:eastAsia="es-CO"/>
        </w:rPr>
        <w:drawing>
          <wp:inline distT="0" distB="0" distL="0" distR="0" wp14:anchorId="2C5CC24D" wp14:editId="7BD61475">
            <wp:extent cx="5018567" cy="30251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357" cy="30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2611" w:rsidRDefault="00D92611" w:rsidP="00091261">
      <w:pPr>
        <w:pStyle w:val="Prrafodelista"/>
        <w:ind w:left="0"/>
        <w:jc w:val="center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E968B7" w:rsidRDefault="00E968B7" w:rsidP="00E968B7">
      <w:pPr>
        <w:pStyle w:val="Prrafodelista"/>
        <w:jc w:val="both"/>
      </w:pPr>
    </w:p>
    <w:p w:rsidR="00091261" w:rsidRDefault="00D92611" w:rsidP="00D92611">
      <w:pPr>
        <w:pStyle w:val="Prrafodelista"/>
        <w:numPr>
          <w:ilvl w:val="0"/>
          <w:numId w:val="35"/>
        </w:numPr>
        <w:jc w:val="both"/>
      </w:pPr>
      <w:r>
        <w:lastRenderedPageBreak/>
        <w:t xml:space="preserve">Procesamiento de 10 llamadas por un pool de 10 hilos concurrentes </w:t>
      </w:r>
    </w:p>
    <w:p w:rsidR="00091261" w:rsidRDefault="00091261" w:rsidP="00091261">
      <w:pPr>
        <w:pStyle w:val="Prrafodelista"/>
        <w:ind w:left="0"/>
        <w:jc w:val="center"/>
      </w:pPr>
      <w:r>
        <w:rPr>
          <w:noProof/>
          <w:lang w:val="es-CO" w:eastAsia="es-CO"/>
        </w:rPr>
        <w:drawing>
          <wp:inline distT="0" distB="0" distL="0" distR="0" wp14:anchorId="4B356D91" wp14:editId="4889EB0D">
            <wp:extent cx="5293463" cy="3157617"/>
            <wp:effectExtent l="0" t="0" r="254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697" cy="31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11" w:rsidRDefault="00D92611" w:rsidP="00091261">
      <w:pPr>
        <w:pStyle w:val="Prrafodelista"/>
        <w:ind w:left="0"/>
        <w:jc w:val="center"/>
      </w:pPr>
    </w:p>
    <w:p w:rsidR="00D92611" w:rsidRDefault="00D92611" w:rsidP="00D92611">
      <w:pPr>
        <w:pStyle w:val="Prrafodelista"/>
        <w:numPr>
          <w:ilvl w:val="0"/>
          <w:numId w:val="35"/>
        </w:numPr>
        <w:jc w:val="both"/>
      </w:pPr>
      <w:r>
        <w:t>Procesamiento de 30 llamadas por un pool de 10 llamadas concurrentes con 10 empleados disponibles.</w:t>
      </w:r>
    </w:p>
    <w:p w:rsidR="00D92611" w:rsidRDefault="00D92611" w:rsidP="00091261">
      <w:pPr>
        <w:pStyle w:val="Prrafodelista"/>
        <w:ind w:left="0"/>
        <w:jc w:val="center"/>
      </w:pPr>
    </w:p>
    <w:p w:rsidR="00D92611" w:rsidRDefault="00D92611" w:rsidP="00C51569">
      <w:pPr>
        <w:pStyle w:val="Prrafodelista"/>
        <w:ind w:left="708"/>
        <w:jc w:val="center"/>
      </w:pPr>
      <w:r>
        <w:rPr>
          <w:noProof/>
          <w:lang w:val="es-CO" w:eastAsia="es-CO"/>
        </w:rPr>
        <w:drawing>
          <wp:inline distT="0" distB="0" distL="0" distR="0" wp14:anchorId="4C87A27E" wp14:editId="39919BD5">
            <wp:extent cx="5241851" cy="3236951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910" cy="32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11" w:rsidRDefault="00D92611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E968B7" w:rsidRDefault="00E968B7" w:rsidP="00091261">
      <w:pPr>
        <w:pStyle w:val="Prrafodelista"/>
        <w:ind w:left="0"/>
        <w:jc w:val="center"/>
      </w:pPr>
    </w:p>
    <w:p w:rsidR="00D92611" w:rsidRDefault="00D92611" w:rsidP="00D92611">
      <w:pPr>
        <w:pStyle w:val="Prrafodelista"/>
        <w:numPr>
          <w:ilvl w:val="0"/>
          <w:numId w:val="35"/>
        </w:numPr>
        <w:jc w:val="both"/>
      </w:pPr>
      <w:r>
        <w:lastRenderedPageBreak/>
        <w:t xml:space="preserve">Evidencia en el momento en </w:t>
      </w:r>
      <w:r w:rsidR="00C51569">
        <w:t xml:space="preserve">que </w:t>
      </w:r>
      <w:r>
        <w:t xml:space="preserve">los 10 empleados están ocupados, colocando en espera la llamada, se informa  la duración de </w:t>
      </w:r>
      <w:r w:rsidR="00C51569">
        <w:t>cada</w:t>
      </w:r>
      <w:r>
        <w:t xml:space="preserve"> llamada “timeInCalling”, </w:t>
      </w:r>
      <w:r w:rsidR="00C51569">
        <w:t>se detecta  que algunas llamadas el tiempo es superior a la duración de la llamada, esto se da porque esa llamada quedo en espera por indisponibilidad de empleados, al final</w:t>
      </w:r>
      <w:r>
        <w:t xml:space="preserve"> informa un tiempo de procesamiento total de 60 segundos.</w:t>
      </w:r>
    </w:p>
    <w:p w:rsidR="00C51569" w:rsidRDefault="00C51569" w:rsidP="00C51569">
      <w:pPr>
        <w:pStyle w:val="Prrafodelista"/>
        <w:jc w:val="both"/>
      </w:pPr>
    </w:p>
    <w:p w:rsidR="00D92611" w:rsidRDefault="00D92611" w:rsidP="00091261">
      <w:pPr>
        <w:pStyle w:val="Prrafodelista"/>
        <w:ind w:left="0"/>
        <w:jc w:val="center"/>
      </w:pPr>
      <w:r>
        <w:rPr>
          <w:noProof/>
          <w:lang w:val="es-CO" w:eastAsia="es-CO"/>
        </w:rPr>
        <w:drawing>
          <wp:inline distT="0" distB="0" distL="0" distR="0" wp14:anchorId="6AD9C829" wp14:editId="4E7CEE2B">
            <wp:extent cx="5103628" cy="2882275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138" cy="28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11" w:rsidRDefault="00163F4A" w:rsidP="00163F4A">
      <w:pPr>
        <w:pStyle w:val="Prrafodelista"/>
        <w:numPr>
          <w:ilvl w:val="0"/>
          <w:numId w:val="35"/>
        </w:numPr>
        <w:jc w:val="both"/>
      </w:pPr>
      <w:r>
        <w:t>Evidencia cuando no hay ningún empleado disponible</w:t>
      </w:r>
    </w:p>
    <w:p w:rsidR="00163F4A" w:rsidRDefault="00163F4A" w:rsidP="00163F4A">
      <w:pPr>
        <w:pStyle w:val="Prrafodelista"/>
        <w:jc w:val="both"/>
      </w:pPr>
      <w:r>
        <w:rPr>
          <w:noProof/>
          <w:lang w:val="es-CO" w:eastAsia="es-CO"/>
        </w:rPr>
        <w:drawing>
          <wp:inline distT="0" distB="0" distL="0" distR="0" wp14:anchorId="2AABD27C" wp14:editId="01F41E28">
            <wp:extent cx="5050465" cy="32372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339" cy="32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4A" w:rsidRDefault="00163F4A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E968B7" w:rsidRDefault="00E968B7" w:rsidP="00163F4A">
      <w:pPr>
        <w:pStyle w:val="Prrafodelista"/>
        <w:jc w:val="both"/>
      </w:pPr>
    </w:p>
    <w:p w:rsidR="00163F4A" w:rsidRDefault="00163F4A" w:rsidP="00163F4A">
      <w:pPr>
        <w:pStyle w:val="Prrafodelista"/>
        <w:numPr>
          <w:ilvl w:val="0"/>
          <w:numId w:val="35"/>
        </w:numPr>
      </w:pPr>
      <w:r>
        <w:lastRenderedPageBreak/>
        <w:t xml:space="preserve">La aplicación realiza 4 intentos en lapso de 5 segundos para un total de 20 segundos, pasado este tiempo rompe todo el ciclo de ejecución. </w:t>
      </w:r>
    </w:p>
    <w:p w:rsidR="00163F4A" w:rsidRDefault="00163F4A" w:rsidP="00163F4A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565EDEB2" wp14:editId="77D0D862">
            <wp:extent cx="5061098" cy="3237230"/>
            <wp:effectExtent l="0" t="0" r="635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4692" cy="323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4A" w:rsidRPr="00755D18" w:rsidRDefault="00163F4A" w:rsidP="00163F4A">
      <w:pPr>
        <w:pStyle w:val="Prrafodelista"/>
        <w:jc w:val="both"/>
      </w:pPr>
    </w:p>
    <w:sectPr w:rsidR="00163F4A" w:rsidRPr="00755D18" w:rsidSect="00855982">
      <w:footerReference w:type="default" r:id="rId2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0092" w:rsidRDefault="00FB0092" w:rsidP="00855982">
      <w:pPr>
        <w:spacing w:after="0" w:line="240" w:lineRule="auto"/>
      </w:pPr>
      <w:r>
        <w:separator/>
      </w:r>
    </w:p>
  </w:endnote>
  <w:endnote w:type="continuationSeparator" w:id="0">
    <w:p w:rsidR="00FB0092" w:rsidRDefault="00FB0092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5982" w:rsidRDefault="00855982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E968B7">
          <w:rPr>
            <w:noProof/>
            <w:lang w:bidi="es-ES"/>
          </w:rPr>
          <w:t>7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0092" w:rsidRDefault="00FB0092" w:rsidP="00855982">
      <w:pPr>
        <w:spacing w:after="0" w:line="240" w:lineRule="auto"/>
      </w:pPr>
      <w:r>
        <w:separator/>
      </w:r>
    </w:p>
  </w:footnote>
  <w:footnote w:type="continuationSeparator" w:id="0">
    <w:p w:rsidR="00FB0092" w:rsidRDefault="00FB0092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55466"/>
    <w:multiLevelType w:val="hybridMultilevel"/>
    <w:tmpl w:val="039823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5D837DC"/>
    <w:multiLevelType w:val="hybridMultilevel"/>
    <w:tmpl w:val="54966F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053537"/>
    <w:multiLevelType w:val="hybridMultilevel"/>
    <w:tmpl w:val="6400B9A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9A3F7E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4124959"/>
    <w:multiLevelType w:val="hybridMultilevel"/>
    <w:tmpl w:val="462676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E906DA"/>
    <w:multiLevelType w:val="hybridMultilevel"/>
    <w:tmpl w:val="1584EB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853176"/>
    <w:multiLevelType w:val="hybridMultilevel"/>
    <w:tmpl w:val="5A8629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20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9"/>
  </w:num>
  <w:num w:numId="30">
    <w:abstractNumId w:val="21"/>
  </w:num>
  <w:num w:numId="31">
    <w:abstractNumId w:val="22"/>
  </w:num>
  <w:num w:numId="32">
    <w:abstractNumId w:val="18"/>
  </w:num>
  <w:num w:numId="33">
    <w:abstractNumId w:val="17"/>
  </w:num>
  <w:num w:numId="34">
    <w:abstractNumId w:val="23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D18"/>
    <w:rsid w:val="00091261"/>
    <w:rsid w:val="000B4FC3"/>
    <w:rsid w:val="0013196B"/>
    <w:rsid w:val="00163F4A"/>
    <w:rsid w:val="001D4362"/>
    <w:rsid w:val="002111D1"/>
    <w:rsid w:val="00422F7F"/>
    <w:rsid w:val="00453D2C"/>
    <w:rsid w:val="004D65C2"/>
    <w:rsid w:val="00525A3F"/>
    <w:rsid w:val="00632DBC"/>
    <w:rsid w:val="00755D18"/>
    <w:rsid w:val="007833A7"/>
    <w:rsid w:val="00810ACB"/>
    <w:rsid w:val="00855982"/>
    <w:rsid w:val="008C5B3A"/>
    <w:rsid w:val="009652D3"/>
    <w:rsid w:val="00A10484"/>
    <w:rsid w:val="00A55A3F"/>
    <w:rsid w:val="00A90C0D"/>
    <w:rsid w:val="00BC0B43"/>
    <w:rsid w:val="00C51569"/>
    <w:rsid w:val="00C76BF8"/>
    <w:rsid w:val="00D4546D"/>
    <w:rsid w:val="00D92611"/>
    <w:rsid w:val="00E968B7"/>
    <w:rsid w:val="00EB7E32"/>
    <w:rsid w:val="00FB0092"/>
    <w:rsid w:val="00FD262C"/>
    <w:rsid w:val="00FE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D47FABE-F54B-4131-B72F-FFEA6E38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62C"/>
  </w:style>
  <w:style w:type="paragraph" w:styleId="Ttulo1">
    <w:name w:val="heading 1"/>
    <w:basedOn w:val="Normal"/>
    <w:next w:val="Normal"/>
    <w:link w:val="Ttulo1C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link w:val="PuestoC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55982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982"/>
  </w:style>
  <w:style w:type="character" w:customStyle="1" w:styleId="Ttulo1Car">
    <w:name w:val="Título 1 Car"/>
    <w:basedOn w:val="Fuentedeprrafopredeter"/>
    <w:link w:val="Ttul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55982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982"/>
  </w:style>
  <w:style w:type="paragraph" w:styleId="Descripci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4362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1D4362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1D4362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1D4362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D4362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D43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D4362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D4362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D4362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D4362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D4362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1D4362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D4362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Hipervnculovisitado">
    <w:name w:val="FollowedHyperlink"/>
    <w:basedOn w:val="Fuentedeprrafopredeter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ipervnculo">
    <w:name w:val="Hyperlink"/>
    <w:basedOn w:val="Fuentedeprrafopredeter"/>
    <w:uiPriority w:val="99"/>
    <w:unhideWhenUsed/>
    <w:rsid w:val="007833A7"/>
    <w:rPr>
      <w:color w:val="3A6331" w:themeColor="accent4" w:themeShade="B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7833A7"/>
    <w:rPr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D262C"/>
    <w:rPr>
      <w:i/>
      <w:iCs/>
      <w:color w:val="B35E06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Prrafodelista">
    <w:name w:val="List Paragraph"/>
    <w:basedOn w:val="Normal"/>
    <w:uiPriority w:val="34"/>
    <w:unhideWhenUsed/>
    <w:qFormat/>
    <w:rsid w:val="00755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github.com/wilmercado87/callcenter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Plantillas\Dise&#241;o%20de%20informe%20(en%20blan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691"/>
    <w:rsid w:val="0013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658D7DA55CE4B80872DADDB5E6314A5">
    <w:name w:val="2658D7DA55CE4B80872DADDB5E6314A5"/>
  </w:style>
  <w:style w:type="paragraph" w:customStyle="1" w:styleId="7A0333F5F9B44BA093169DDD4BF494E8">
    <w:name w:val="7A0333F5F9B44BA093169DDD4BF494E8"/>
  </w:style>
  <w:style w:type="paragraph" w:customStyle="1" w:styleId="2035DEE1CD0D45E3AE7EEF2416F9A131">
    <w:name w:val="2035DEE1CD0D45E3AE7EEF2416F9A1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informe (en blanco).dotx</Template>
  <TotalTime>121</TotalTime>
  <Pages>8</Pages>
  <Words>860</Words>
  <Characters>4733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11</cp:revision>
  <dcterms:created xsi:type="dcterms:W3CDTF">2018-07-19T15:49:00Z</dcterms:created>
  <dcterms:modified xsi:type="dcterms:W3CDTF">2018-07-19T17:50:00Z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